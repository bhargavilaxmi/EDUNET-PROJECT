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5D8B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1C7359EE" wp14:editId="104DD03D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FC585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2160"/>
        <w:gridCol w:w="5110"/>
        <w:gridCol w:w="20"/>
      </w:tblGrid>
      <w:tr w:rsidR="00D943A4" w:rsidRPr="0085363C" w14:paraId="10634E2E" w14:textId="77777777" w:rsidTr="00D943A4">
        <w:trPr>
          <w:trHeight w:val="1872"/>
        </w:trPr>
        <w:tc>
          <w:tcPr>
            <w:tcW w:w="10800" w:type="dxa"/>
            <w:gridSpan w:val="5"/>
          </w:tcPr>
          <w:p w14:paraId="531965CD" w14:textId="77777777" w:rsidR="00D943A4" w:rsidRPr="00D943A4" w:rsidRDefault="00605B22" w:rsidP="00461D4A">
            <w:pPr>
              <w:pStyle w:val="Title"/>
            </w:pPr>
            <w:r>
              <w:t>NADIVEEDHIBHARGAVI</w:t>
            </w:r>
          </w:p>
        </w:tc>
      </w:tr>
      <w:tr w:rsidR="00D943A4" w:rsidRPr="0085363C" w14:paraId="3B0870D5" w14:textId="77777777" w:rsidTr="00461D4A">
        <w:trPr>
          <w:trHeight w:val="288"/>
        </w:trPr>
        <w:tc>
          <w:tcPr>
            <w:tcW w:w="10800" w:type="dxa"/>
            <w:gridSpan w:val="5"/>
          </w:tcPr>
          <w:p w14:paraId="4CBAF2FB" w14:textId="77777777" w:rsidR="00D943A4" w:rsidRPr="0085363C" w:rsidRDefault="00D943A4" w:rsidP="00461D4A"/>
        </w:tc>
      </w:tr>
      <w:tr w:rsidR="00D943A4" w:rsidRPr="00F079F2" w14:paraId="574703CB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DDD7990" w14:textId="77777777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C896B30CD8D34E9983D3BB7B32E765B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448D6F84" w14:textId="77777777" w:rsidR="00D943A4" w:rsidRPr="00D943A4" w:rsidRDefault="00605B22" w:rsidP="00D943A4">
            <w:r>
              <w:t xml:space="preserve">To secure a position in a </w:t>
            </w:r>
            <w:proofErr w:type="gramStart"/>
            <w:r>
              <w:t>company</w:t>
            </w:r>
            <w:r w:rsidR="00606DA2">
              <w:t xml:space="preserve">  I</w:t>
            </w:r>
            <w:r>
              <w:t>n</w:t>
            </w:r>
            <w:proofErr w:type="gramEnd"/>
            <w:r>
              <w:t xml:space="preserve"> a reputable organization to expand my learning</w:t>
            </w:r>
            <w:r w:rsidR="00606DA2">
              <w:t xml:space="preserve">. </w:t>
            </w:r>
            <w:r>
              <w:t xml:space="preserve"> Seeking a challenging position in a reputed organization where I can lear</w:t>
            </w:r>
            <w:r w:rsidR="00606DA2">
              <w:t>n new</w:t>
            </w:r>
            <w:r>
              <w:t xml:space="preserve"> skills</w:t>
            </w:r>
            <w:r w:rsidR="00606DA2">
              <w:t xml:space="preserve">. </w:t>
            </w:r>
            <w:r>
              <w:t xml:space="preserve"> I can make best of my potential and contribute to the </w:t>
            </w:r>
            <w:proofErr w:type="gramStart"/>
            <w:r>
              <w:t>organizatio</w:t>
            </w:r>
            <w:r w:rsidR="00606DA2">
              <w:t>n</w:t>
            </w:r>
            <w:r>
              <w:t>s</w:t>
            </w:r>
            <w:proofErr w:type="gramEnd"/>
            <w:r>
              <w:t xml:space="preserve"> g</w:t>
            </w:r>
            <w:r w:rsidR="00AB19B7">
              <w:t>rowth.</w:t>
            </w:r>
          </w:p>
          <w:p w14:paraId="00FBEB81" w14:textId="77777777" w:rsidR="00461D4A" w:rsidRDefault="00000000" w:rsidP="00461D4A">
            <w:pPr>
              <w:pStyle w:val="Heading1Alt"/>
            </w:pPr>
            <w:sdt>
              <w:sdtPr>
                <w:id w:val="114886566"/>
                <w:placeholder>
                  <w:docPart w:val="A1DAB5E033534915AFEB97AF5B3AC971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5B867174" w14:textId="77777777" w:rsidR="00D943A4" w:rsidRPr="00E011EF" w:rsidRDefault="00606DA2" w:rsidP="00606DA2">
            <w:pPr>
              <w:pStyle w:val="Heading2"/>
            </w:pPr>
            <w:r>
              <w:t>1-</w:t>
            </w:r>
            <w:proofErr w:type="gramStart"/>
            <w:r>
              <w:t>192,  basinikonda</w:t>
            </w:r>
            <w:proofErr w:type="gramEnd"/>
            <w:r>
              <w:t xml:space="preserve"> nimmanapalli road </w:t>
            </w:r>
            <w:r w:rsidR="00605B22">
              <w:t xml:space="preserve">MADANAPALLI, ANNAMAYYA DIST AP.  </w:t>
            </w:r>
          </w:p>
          <w:p w14:paraId="4FBB54D2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4634E35AFDD74D0EB019B29DCDC43278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60B1CDE2" w14:textId="77777777" w:rsidR="00D943A4" w:rsidRPr="00E011EF" w:rsidRDefault="00605B22" w:rsidP="00D943A4">
            <w:pPr>
              <w:rPr>
                <w:sz w:val="14"/>
              </w:rPr>
            </w:pPr>
            <w:r>
              <w:t>6300253819</w:t>
            </w:r>
          </w:p>
          <w:p w14:paraId="20344FE3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D514AA674B8746F8B8931D4223ADB25D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11E989D0" w14:textId="77777777" w:rsidR="00D943A4" w:rsidRDefault="00605B22" w:rsidP="00D943A4">
            <w:r>
              <w:t>lakshmibhargavi2409@gmail.com</w:t>
            </w:r>
          </w:p>
          <w:p w14:paraId="4758BBF1" w14:textId="77777777" w:rsidR="00461D4A" w:rsidRDefault="00461D4A" w:rsidP="00461D4A">
            <w:pPr>
              <w:pStyle w:val="Heading1Alt"/>
            </w:pPr>
            <w:r w:rsidRPr="00F079F2">
              <w:t xml:space="preserve"> </w:t>
            </w:r>
            <w:r w:rsidR="00606DA2">
              <w:t>personal info</w:t>
            </w:r>
          </w:p>
          <w:p w14:paraId="322EDC0D" w14:textId="77777777" w:rsidR="00606DA2" w:rsidRDefault="00606DA2" w:rsidP="00606DA2">
            <w:pPr>
              <w:pStyle w:val="Heading2"/>
            </w:pPr>
            <w:r>
              <w:t>name: n. bhargavi</w:t>
            </w:r>
          </w:p>
          <w:p w14:paraId="4ABCADD9" w14:textId="77777777" w:rsidR="00606DA2" w:rsidRDefault="00606DA2" w:rsidP="00606DA2">
            <w:pPr>
              <w:pStyle w:val="Heading2"/>
            </w:pPr>
            <w:r>
              <w:t>date of birth:24-09-2002</w:t>
            </w:r>
          </w:p>
          <w:p w14:paraId="4366307A" w14:textId="77777777" w:rsidR="00DE3E3E" w:rsidRDefault="00606DA2" w:rsidP="00606DA2">
            <w:pPr>
              <w:pStyle w:val="Heading2"/>
            </w:pPr>
            <w:r>
              <w:t>marital status: unmar</w:t>
            </w:r>
            <w:r w:rsidR="00DE3E3E">
              <w:t>r</w:t>
            </w:r>
            <w:r>
              <w:t>ied</w:t>
            </w:r>
            <w:r w:rsidR="00DE3E3E">
              <w:t>.</w:t>
            </w:r>
          </w:p>
          <w:p w14:paraId="425E9F92" w14:textId="77777777" w:rsidR="00606DA2" w:rsidRDefault="00606DA2" w:rsidP="00606DA2">
            <w:pPr>
              <w:pStyle w:val="Heading2"/>
            </w:pPr>
          </w:p>
          <w:p w14:paraId="431C896B" w14:textId="77777777" w:rsidR="00606DA2" w:rsidRDefault="00606DA2" w:rsidP="00606DA2">
            <w:pPr>
              <w:pStyle w:val="Heading2"/>
            </w:pPr>
          </w:p>
          <w:p w14:paraId="38D09E7F" w14:textId="77777777" w:rsidR="00606DA2" w:rsidRDefault="00606DA2" w:rsidP="00606DA2">
            <w:pPr>
              <w:pStyle w:val="Heading2"/>
            </w:pPr>
          </w:p>
          <w:p w14:paraId="365D32B2" w14:textId="77777777" w:rsidR="00606DA2" w:rsidRDefault="00606DA2" w:rsidP="00606DA2">
            <w:pPr>
              <w:pStyle w:val="Heading2"/>
            </w:pPr>
          </w:p>
          <w:p w14:paraId="306EB839" w14:textId="77777777" w:rsidR="00606DA2" w:rsidRPr="00F079F2" w:rsidRDefault="00606DA2" w:rsidP="00606DA2">
            <w:pPr>
              <w:pStyle w:val="Heading2"/>
            </w:pPr>
            <w:r>
              <w:t xml:space="preserve"> </w:t>
            </w:r>
          </w:p>
          <w:p w14:paraId="229E2937" w14:textId="77777777" w:rsidR="00D943A4" w:rsidRPr="00E00971" w:rsidRDefault="00D943A4" w:rsidP="00461D4A"/>
        </w:tc>
        <w:tc>
          <w:tcPr>
            <w:tcW w:w="360" w:type="dxa"/>
            <w:vMerge w:val="restart"/>
          </w:tcPr>
          <w:p w14:paraId="289FF9E6" w14:textId="77777777" w:rsidR="00D943A4" w:rsidRPr="00F079F2" w:rsidRDefault="00830821" w:rsidP="00477305">
            <w:pPr>
              <w:pStyle w:val="Heading1"/>
            </w:pPr>
            <w:r>
              <w:t xml:space="preserve">   </w:t>
            </w:r>
          </w:p>
        </w:tc>
        <w:tc>
          <w:tcPr>
            <w:tcW w:w="2160" w:type="dxa"/>
            <w:vMerge w:val="restart"/>
            <w:vAlign w:val="center"/>
          </w:tcPr>
          <w:p w14:paraId="1C42BB02" w14:textId="77777777" w:rsidR="00D943A4" w:rsidRPr="00F079F2" w:rsidRDefault="00376CCC" w:rsidP="00461D4A">
            <w:pPr>
              <w:pStyle w:val="Heading1"/>
            </w:pPr>
            <w:r>
              <w:t>education</w:t>
            </w:r>
          </w:p>
        </w:tc>
        <w:tc>
          <w:tcPr>
            <w:tcW w:w="5110" w:type="dxa"/>
            <w:tcBorders>
              <w:bottom w:val="single" w:sz="12" w:space="0" w:color="4A9A82" w:themeColor="accent3" w:themeShade="BF"/>
            </w:tcBorders>
          </w:tcPr>
          <w:p w14:paraId="470CF605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4D4F26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A6964C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84B0A1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vMerge/>
            <w:tcBorders>
              <w:top w:val="single" w:sz="12" w:space="0" w:color="4A9A82" w:themeColor="accent3" w:themeShade="BF"/>
            </w:tcBorders>
          </w:tcPr>
          <w:p w14:paraId="11CE12B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4A9A82" w:themeColor="accent3" w:themeShade="BF"/>
            </w:tcBorders>
          </w:tcPr>
          <w:p w14:paraId="29B160A2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984E97C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486350AC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251AC3B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sdt>
            <w:sdtPr>
              <w:id w:val="652037311"/>
              <w:placeholder>
                <w:docPart w:val="B94112ECAC25419C874C491E34B67D30"/>
              </w:placeholder>
              <w15:appearance w15:val="hidden"/>
            </w:sdtPr>
            <w:sdtContent>
              <w:p w14:paraId="0ED3B055" w14:textId="77777777" w:rsidR="00D943A4" w:rsidRPr="00376CCC" w:rsidRDefault="00376CCC" w:rsidP="00DE3E3E">
                <w:pPr>
                  <w:pStyle w:val="Heading2"/>
                  <w:shd w:val="clear" w:color="auto" w:fill="4A9A82" w:themeFill="accent3" w:themeFillShade="BF"/>
                  <w:rPr>
                    <w:rFonts w:eastAsia="Times New Roman"/>
                  </w:rPr>
                </w:pPr>
                <w:r>
                  <w:t xml:space="preserve"> </w:t>
                </w:r>
                <w:r w:rsidRPr="00DE3E3E">
                  <w:rPr>
                    <w:shd w:val="clear" w:color="auto" w:fill="578793" w:themeFill="accent5" w:themeFillShade="BF"/>
                  </w:rPr>
                  <w:t>10</w:t>
                </w:r>
                <w:r w:rsidRPr="00DE3E3E">
                  <w:rPr>
                    <w:shd w:val="clear" w:color="auto" w:fill="578793" w:themeFill="accent5" w:themeFillShade="BF"/>
                    <w:vertAlign w:val="superscript"/>
                  </w:rPr>
                  <w:t>th</w:t>
                </w:r>
                <w:r>
                  <w:t xml:space="preserve"> (</w:t>
                </w:r>
                <w:r w:rsidRPr="00DE3E3E">
                  <w:rPr>
                    <w:shd w:val="clear" w:color="auto" w:fill="578793" w:themeFill="accent5" w:themeFillShade="BF"/>
                  </w:rPr>
                  <w:t>Passed</w:t>
                </w:r>
                <w:r>
                  <w:t xml:space="preserve"> out on 2018 with 95%)</w:t>
                </w:r>
              </w:p>
              <w:p w14:paraId="6A2066B9" w14:textId="77777777" w:rsidR="00376CCC" w:rsidRDefault="00376CCC" w:rsidP="00376CCC">
                <w:pPr>
                  <w:pStyle w:val="Heading2"/>
                </w:pPr>
                <w:r>
                  <w:t>vidyodaya english medium high school madanapalli, annamaya dist, ap.</w:t>
                </w:r>
              </w:p>
              <w:p w14:paraId="7811A9BC" w14:textId="77777777" w:rsidR="00477305" w:rsidRDefault="00376CCC" w:rsidP="00DE3E3E">
                <w:pPr>
                  <w:pStyle w:val="Heading2"/>
                  <w:shd w:val="clear" w:color="auto" w:fill="4A9A82" w:themeFill="accent3" w:themeFillShade="BF"/>
                </w:pPr>
                <w:r w:rsidRPr="00DE3E3E">
                  <w:rPr>
                    <w:shd w:val="clear" w:color="auto" w:fill="4A9A82" w:themeFill="accent3" w:themeFillShade="BF"/>
                  </w:rPr>
                  <w:t>intermediate</w:t>
                </w:r>
                <w:r w:rsidR="00477305">
                  <w:t xml:space="preserve"> </w:t>
                </w:r>
                <w:r>
                  <w:t>(2018-2020 with 6</w:t>
                </w:r>
                <w:r w:rsidR="00477305">
                  <w:t>7%) krishnareddy siddhartha jun</w:t>
                </w:r>
                <w:r w:rsidR="00A62C60">
                  <w:t>IO</w:t>
                </w:r>
                <w:r w:rsidR="00477305">
                  <w:t>r college</w:t>
                </w:r>
                <w:r w:rsidR="00A62C60">
                  <w:t xml:space="preserve"> PRASHANTH NA</w:t>
                </w:r>
                <w:r w:rsidR="00A66D8E">
                  <w:t>gar, madanapalli.</w:t>
                </w:r>
                <w:r w:rsidR="00477305">
                  <w:t xml:space="preserve"> </w:t>
                </w:r>
              </w:p>
              <w:p w14:paraId="58A98C07" w14:textId="77777777" w:rsidR="00477305" w:rsidRDefault="00477305" w:rsidP="00376CCC">
                <w:pPr>
                  <w:pStyle w:val="Heading2"/>
                </w:pPr>
                <w:r>
                  <w:t>graduation btech from mjr college of engineeringcomputer science and enginnering pursuing 3</w:t>
                </w:r>
                <w:r w:rsidRPr="00477305">
                  <w:rPr>
                    <w:vertAlign w:val="superscript"/>
                  </w:rPr>
                  <w:t>rd</w:t>
                </w:r>
                <w:r>
                  <w:t xml:space="preserve"> year. </w:t>
                </w:r>
              </w:p>
              <w:p w14:paraId="7B6DD6C2" w14:textId="77777777" w:rsidR="00477305" w:rsidRDefault="00477305" w:rsidP="00376CCC">
                <w:pPr>
                  <w:pStyle w:val="Heading2"/>
                </w:pPr>
                <w:r>
                  <w:t xml:space="preserve"> </w:t>
                </w:r>
              </w:p>
              <w:p w14:paraId="3FD4D819" w14:textId="77777777" w:rsidR="00376CCC" w:rsidRDefault="00376CCC" w:rsidP="00376CCC">
                <w:pPr>
                  <w:pStyle w:val="Heading2"/>
                </w:pPr>
              </w:p>
              <w:p w14:paraId="6373083A" w14:textId="77777777" w:rsidR="00376CCC" w:rsidRPr="00376CCC" w:rsidRDefault="00477305" w:rsidP="00477305">
                <w:pPr>
                  <w:pStyle w:val="Heading1"/>
                </w:pPr>
                <w:r>
                  <w:t>strengths</w:t>
                </w:r>
              </w:p>
              <w:p w14:paraId="4F0F8E68" w14:textId="77777777" w:rsidR="00376CCC" w:rsidRDefault="00DE3E3E" w:rsidP="00477305">
                <w:pPr>
                  <w:pStyle w:val="ListParagraph"/>
                  <w:numPr>
                    <w:ilvl w:val="0"/>
                    <w:numId w:val="23"/>
                  </w:numPr>
                </w:pPr>
                <w:r>
                  <w:t xml:space="preserve">Good communication skills    </w:t>
                </w:r>
              </w:p>
              <w:p w14:paraId="22D716DB" w14:textId="77777777" w:rsidR="00DE3E3E" w:rsidRDefault="00DE3E3E" w:rsidP="00477305">
                <w:pPr>
                  <w:pStyle w:val="ListParagraph"/>
                  <w:numPr>
                    <w:ilvl w:val="0"/>
                    <w:numId w:val="23"/>
                  </w:numPr>
                </w:pPr>
                <w:proofErr w:type="spellStart"/>
                <w:r>
                  <w:t>Self motivator</w:t>
                </w:r>
                <w:proofErr w:type="spellEnd"/>
              </w:p>
              <w:p w14:paraId="309498B1" w14:textId="77777777" w:rsidR="00DE3E3E" w:rsidRDefault="00DE3E3E" w:rsidP="00477305">
                <w:pPr>
                  <w:pStyle w:val="ListParagraph"/>
                  <w:numPr>
                    <w:ilvl w:val="0"/>
                    <w:numId w:val="23"/>
                  </w:numPr>
                </w:pPr>
                <w:r>
                  <w:t>Hard working</w:t>
                </w:r>
              </w:p>
              <w:p w14:paraId="4FB27C91" w14:textId="77777777" w:rsidR="00376CCC" w:rsidRDefault="00477305" w:rsidP="00376CCC">
                <w:pPr>
                  <w:pStyle w:val="ListParagraph"/>
                  <w:numPr>
                    <w:ilvl w:val="0"/>
                    <w:numId w:val="23"/>
                  </w:numPr>
                </w:pPr>
                <w:r>
                  <w:t>Time managemen</w:t>
                </w:r>
                <w:r w:rsidR="00830821">
                  <w:t>t</w:t>
                </w:r>
              </w:p>
              <w:p w14:paraId="0D619E58" w14:textId="77777777" w:rsidR="00AB19B7" w:rsidRDefault="00AB19B7" w:rsidP="00AB19B7">
                <w:pPr>
                  <w:pStyle w:val="ListParagraph"/>
                </w:pPr>
              </w:p>
              <w:p w14:paraId="75045D5F" w14:textId="77777777" w:rsidR="00830821" w:rsidRDefault="00AB19B7" w:rsidP="00830821">
                <w:pPr>
                  <w:pStyle w:val="Heading1"/>
                </w:pPr>
                <w:r>
                  <w:t xml:space="preserve">key </w:t>
                </w:r>
                <w:r w:rsidR="00830821">
                  <w:t>skills</w:t>
                </w:r>
              </w:p>
              <w:p w14:paraId="437F09AF" w14:textId="77777777" w:rsidR="00830821" w:rsidRDefault="00830821" w:rsidP="00830821">
                <w:pPr>
                  <w:pStyle w:val="Heading2"/>
                </w:pPr>
                <w:r>
                  <w:t>basic knowledge on computer.</w:t>
                </w:r>
              </w:p>
              <w:p w14:paraId="7BA3684B" w14:textId="77777777" w:rsidR="00830821" w:rsidRDefault="00830821" w:rsidP="00830821">
                <w:pPr>
                  <w:pStyle w:val="Heading2"/>
                </w:pPr>
                <w:r>
                  <w:t>basics of oops concept in java.</w:t>
                </w:r>
              </w:p>
              <w:p w14:paraId="46E510C3" w14:textId="77777777" w:rsidR="00830821" w:rsidRDefault="00830821" w:rsidP="00830821">
                <w:pPr>
                  <w:pStyle w:val="Heading2"/>
                </w:pPr>
                <w:r>
                  <w:t>basics of sql language.</w:t>
                </w:r>
              </w:p>
              <w:p w14:paraId="5CC0EB12" w14:textId="77777777" w:rsidR="00AB19B7" w:rsidRDefault="00AB19B7" w:rsidP="00830821">
                <w:pPr>
                  <w:pStyle w:val="Heading2"/>
                </w:pPr>
              </w:p>
              <w:p w14:paraId="7006F065" w14:textId="77777777" w:rsidR="00830821" w:rsidRDefault="00830821" w:rsidP="00830821">
                <w:pPr>
                  <w:pStyle w:val="Heading1"/>
                </w:pPr>
                <w:r>
                  <w:t xml:space="preserve">languages </w:t>
                </w:r>
                <w:r w:rsidRPr="00AB19B7">
                  <w:rPr>
                    <w:shd w:val="clear" w:color="auto" w:fill="F2F2F2" w:themeFill="background1" w:themeFillShade="F2"/>
                  </w:rPr>
                  <w:t>known</w:t>
                </w:r>
              </w:p>
              <w:p w14:paraId="5541513F" w14:textId="77777777" w:rsidR="00830821" w:rsidRDefault="00830821" w:rsidP="00830821">
                <w:pPr>
                  <w:pStyle w:val="Heading2"/>
                </w:pPr>
                <w:r>
                  <w:t xml:space="preserve">telugu, </w:t>
                </w:r>
                <w:proofErr w:type="gramStart"/>
                <w:r>
                  <w:t>english</w:t>
                </w:r>
                <w:r w:rsidR="00DE3E3E">
                  <w:t>,hindhi</w:t>
                </w:r>
                <w:proofErr w:type="gramEnd"/>
                <w:r w:rsidR="00DE3E3E">
                  <w:t>.</w:t>
                </w:r>
              </w:p>
              <w:p w14:paraId="45D6AFC9" w14:textId="77777777" w:rsidR="00AB19B7" w:rsidRDefault="00AB19B7" w:rsidP="00830821">
                <w:pPr>
                  <w:pStyle w:val="Heading2"/>
                </w:pPr>
              </w:p>
              <w:p w14:paraId="582279F3" w14:textId="77777777" w:rsidR="00AB19B7" w:rsidRDefault="00AB19B7" w:rsidP="00AB19B7">
                <w:pPr>
                  <w:pStyle w:val="Heading1"/>
                </w:pPr>
                <w:r>
                  <w:t>achivements</w:t>
                </w:r>
              </w:p>
              <w:p w14:paraId="3DAD4781" w14:textId="77777777" w:rsidR="00AB19B7" w:rsidRDefault="00AB19B7" w:rsidP="00AB19B7">
                <w:pPr>
                  <w:pStyle w:val="Heading2"/>
                  <w:numPr>
                    <w:ilvl w:val="0"/>
                    <w:numId w:val="24"/>
                  </w:numPr>
                </w:pPr>
                <w:r>
                  <w:t>success fully compl</w:t>
                </w:r>
                <w:r w:rsidR="00F77AD2">
                  <w:t>ETED</w:t>
                </w:r>
                <w:r>
                  <w:t xml:space="preserve"> java cou</w:t>
                </w:r>
                <w:r w:rsidR="00F77AD2">
                  <w:t>RS</w:t>
                </w:r>
                <w:r>
                  <w:t xml:space="preserve">e in nptel examination </w:t>
                </w:r>
              </w:p>
              <w:p w14:paraId="3B9CECBE" w14:textId="77777777" w:rsidR="00AB19B7" w:rsidRDefault="00AB19B7" w:rsidP="00AB19B7">
                <w:pPr>
                  <w:pStyle w:val="Heading2"/>
                  <w:numPr>
                    <w:ilvl w:val="0"/>
                    <w:numId w:val="24"/>
                  </w:numPr>
                </w:pPr>
                <w:r>
                  <w:t>participated in games.</w:t>
                </w:r>
              </w:p>
              <w:p w14:paraId="0E32F670" w14:textId="77777777" w:rsidR="00AB19B7" w:rsidRDefault="00AB19B7" w:rsidP="00AB19B7">
                <w:pPr>
                  <w:pStyle w:val="Heading2"/>
                  <w:ind w:left="720"/>
                </w:pPr>
              </w:p>
              <w:p w14:paraId="5424F01E" w14:textId="77777777" w:rsidR="00AB19B7" w:rsidRDefault="00AB19B7" w:rsidP="00AB19B7">
                <w:pPr>
                  <w:pStyle w:val="Heading1"/>
                </w:pPr>
                <w:r>
                  <w:t>experience</w:t>
                </w:r>
              </w:p>
              <w:p w14:paraId="281C890A" w14:textId="77777777" w:rsidR="00AB19B7" w:rsidRDefault="00AB19B7" w:rsidP="00AB19B7">
                <w:pPr>
                  <w:pStyle w:val="Heading2"/>
                </w:pPr>
                <w:r>
                  <w:t xml:space="preserve">         fresher</w:t>
                </w:r>
              </w:p>
              <w:p w14:paraId="69C20BD0" w14:textId="77777777" w:rsidR="00606DA2" w:rsidRDefault="00606DA2" w:rsidP="00606DA2">
                <w:pPr>
                  <w:pStyle w:val="Heading1"/>
                </w:pPr>
                <w:r>
                  <w:t>reference</w:t>
                </w:r>
              </w:p>
              <w:p w14:paraId="544C19D5" w14:textId="77777777" w:rsidR="00606DA2" w:rsidRDefault="00606DA2" w:rsidP="00606DA2">
                <w:pPr>
                  <w:pStyle w:val="Heading2"/>
                </w:pPr>
                <w:r>
                  <w:t>available upon request.</w:t>
                </w:r>
              </w:p>
              <w:p w14:paraId="0687D01B" w14:textId="77777777" w:rsidR="00AB19B7" w:rsidRDefault="00AB19B7" w:rsidP="00AB19B7">
                <w:pPr>
                  <w:pStyle w:val="Heading2"/>
                </w:pPr>
              </w:p>
              <w:p w14:paraId="2347597A" w14:textId="77777777" w:rsidR="00AB19B7" w:rsidRDefault="00AB19B7" w:rsidP="00AB19B7">
                <w:pPr>
                  <w:pStyle w:val="Heading1"/>
                </w:pPr>
                <w:r>
                  <w:t>declaration</w:t>
                </w:r>
              </w:p>
              <w:p w14:paraId="0340639B" w14:textId="77777777" w:rsidR="00AB19B7" w:rsidRDefault="00AB19B7" w:rsidP="00AB19B7">
                <w:pPr>
                  <w:pStyle w:val="Heading2"/>
                </w:pPr>
                <w:r>
                  <w:t xml:space="preserve">  </w:t>
                </w:r>
                <w:proofErr w:type="gramStart"/>
                <w:r w:rsidR="00DE3E3E">
                  <w:t>i</w:t>
                </w:r>
                <w:r>
                  <w:t xml:space="preserve">  hereby</w:t>
                </w:r>
                <w:proofErr w:type="gramEnd"/>
                <w:r>
                  <w:t>,</w:t>
                </w:r>
                <w:r w:rsidR="00606DA2">
                  <w:t xml:space="preserve"> </w:t>
                </w:r>
                <w:r w:rsidR="00DE3E3E">
                  <w:t>declare</w:t>
                </w:r>
                <w:r>
                  <w:t xml:space="preserve"> that the</w:t>
                </w:r>
                <w:r w:rsidR="00DE3E3E">
                  <w:t xml:space="preserve"> above furnished informatin is tre and correct</w:t>
                </w:r>
                <w:r>
                  <w:t xml:space="preserve"> </w:t>
                </w:r>
                <w:r w:rsidR="00DE3E3E">
                  <w:t>to the best of my knowledge.</w:t>
                </w:r>
              </w:p>
              <w:p w14:paraId="5839F352" w14:textId="77777777" w:rsidR="00AB19B7" w:rsidRPr="00AB19B7" w:rsidRDefault="00AB19B7" w:rsidP="00AB19B7">
                <w:pPr>
                  <w:pStyle w:val="Heading2"/>
                </w:pPr>
              </w:p>
              <w:p w14:paraId="42386B9B" w14:textId="77777777" w:rsidR="00AB19B7" w:rsidRPr="00376CCC" w:rsidRDefault="00000000" w:rsidP="00AB19B7">
                <w:pPr>
                  <w:pStyle w:val="Heading2"/>
                  <w:ind w:left="720"/>
                </w:pPr>
              </w:p>
            </w:sdtContent>
          </w:sdt>
        </w:tc>
      </w:tr>
      <w:tr w:rsidR="00830821" w:rsidRPr="00F079F2" w14:paraId="6A99412F" w14:textId="77777777" w:rsidTr="00830821">
        <w:trPr>
          <w:gridAfter w:val="3"/>
          <w:wAfter w:w="7290" w:type="dxa"/>
          <w:trHeight w:val="1388"/>
        </w:trPr>
        <w:tc>
          <w:tcPr>
            <w:tcW w:w="3150" w:type="dxa"/>
            <w:vMerge/>
          </w:tcPr>
          <w:p w14:paraId="4AFDFB29" w14:textId="77777777" w:rsidR="00830821" w:rsidRPr="00F079F2" w:rsidRDefault="00830821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0C9927D1" w14:textId="77777777" w:rsidR="00830821" w:rsidRPr="00F079F2" w:rsidRDefault="0083082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830821" w:rsidRPr="00F079F2" w14:paraId="34A6D308" w14:textId="77777777" w:rsidTr="00461D4A">
        <w:trPr>
          <w:gridAfter w:val="3"/>
          <w:wAfter w:w="7290" w:type="dxa"/>
          <w:trHeight w:val="675"/>
        </w:trPr>
        <w:tc>
          <w:tcPr>
            <w:tcW w:w="3150" w:type="dxa"/>
            <w:vMerge/>
          </w:tcPr>
          <w:p w14:paraId="14669420" w14:textId="77777777" w:rsidR="00830821" w:rsidRPr="00F079F2" w:rsidRDefault="00830821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3E4D4041" w14:textId="77777777" w:rsidR="00830821" w:rsidRPr="00F079F2" w:rsidRDefault="00830821" w:rsidP="005A423C"/>
        </w:tc>
      </w:tr>
      <w:tr w:rsidR="00830821" w:rsidRPr="00F079F2" w14:paraId="77C7950D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</w:tcPr>
          <w:p w14:paraId="7EFAB670" w14:textId="77777777" w:rsidR="00830821" w:rsidRPr="00F079F2" w:rsidRDefault="00830821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7335F366" w14:textId="77777777" w:rsidR="00830821" w:rsidRPr="00F079F2" w:rsidRDefault="0083082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830821" w:rsidRPr="00F079F2" w14:paraId="5589F3A0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3EADFD72" w14:textId="77777777" w:rsidR="00830821" w:rsidRPr="00F079F2" w:rsidRDefault="00830821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33E0E3A5" w14:textId="77777777" w:rsidR="00830821" w:rsidRPr="00F079F2" w:rsidRDefault="0083082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830821" w:rsidRPr="00F079F2" w14:paraId="2206E2DB" w14:textId="77777777" w:rsidTr="00461D4A">
        <w:trPr>
          <w:gridAfter w:val="3"/>
          <w:wAfter w:w="7290" w:type="dxa"/>
          <w:trHeight w:val="720"/>
        </w:trPr>
        <w:tc>
          <w:tcPr>
            <w:tcW w:w="3150" w:type="dxa"/>
            <w:vMerge/>
          </w:tcPr>
          <w:p w14:paraId="2854344B" w14:textId="77777777" w:rsidR="00830821" w:rsidRPr="00252342" w:rsidRDefault="00830821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4166DBB1" w14:textId="77777777" w:rsidR="00830821" w:rsidRPr="00F079F2" w:rsidRDefault="0083082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830821" w:rsidRPr="00F079F2" w14:paraId="18ECA621" w14:textId="77777777" w:rsidTr="00461D4A">
        <w:trPr>
          <w:gridAfter w:val="3"/>
          <w:wAfter w:w="7290" w:type="dxa"/>
          <w:trHeight w:val="279"/>
        </w:trPr>
        <w:tc>
          <w:tcPr>
            <w:tcW w:w="3150" w:type="dxa"/>
            <w:vMerge/>
          </w:tcPr>
          <w:p w14:paraId="7D399EF5" w14:textId="77777777" w:rsidR="00830821" w:rsidRPr="00F079F2" w:rsidRDefault="00830821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26940E13" w14:textId="77777777" w:rsidR="00830821" w:rsidRPr="00F079F2" w:rsidRDefault="0083082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830821" w:rsidRPr="00F079F2" w14:paraId="3882D9A2" w14:textId="77777777" w:rsidTr="008D0C40">
        <w:trPr>
          <w:gridAfter w:val="3"/>
          <w:wAfter w:w="729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49ADEE72" w14:textId="77777777" w:rsidR="00830821" w:rsidRPr="00F079F2" w:rsidRDefault="00830821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30A15692" w14:textId="77777777" w:rsidR="00830821" w:rsidRPr="00F079F2" w:rsidRDefault="0083082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943A4" w:rsidRPr="00F079F2" w14:paraId="4E053484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0EE3F758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5A94962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11503B72" w14:textId="77777777" w:rsidR="00D943A4" w:rsidRPr="00046661" w:rsidRDefault="00D943A4" w:rsidP="00461D4A"/>
        </w:tc>
      </w:tr>
    </w:tbl>
    <w:p w14:paraId="38BC9D52" w14:textId="77777777" w:rsidR="00D943A4" w:rsidRDefault="00D943A4" w:rsidP="007520D7"/>
    <w:p w14:paraId="36EC25CF" w14:textId="77777777" w:rsidR="00CE6104" w:rsidRPr="00606DA2" w:rsidRDefault="00CE6104" w:rsidP="00606DA2"/>
    <w:sectPr w:rsidR="00CE6104" w:rsidRPr="00606DA2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F4DD7" w14:textId="77777777" w:rsidR="00542F3B" w:rsidRDefault="00542F3B" w:rsidP="0085363C">
      <w:pPr>
        <w:spacing w:line="240" w:lineRule="auto"/>
      </w:pPr>
      <w:r>
        <w:separator/>
      </w:r>
    </w:p>
  </w:endnote>
  <w:endnote w:type="continuationSeparator" w:id="0">
    <w:p w14:paraId="4C31EE97" w14:textId="77777777" w:rsidR="00542F3B" w:rsidRDefault="00542F3B" w:rsidP="0085363C">
      <w:pPr>
        <w:spacing w:line="240" w:lineRule="auto"/>
      </w:pPr>
      <w:r>
        <w:continuationSeparator/>
      </w:r>
    </w:p>
  </w:endnote>
  <w:endnote w:type="continuationNotice" w:id="1">
    <w:p w14:paraId="7CB4B279" w14:textId="77777777" w:rsidR="00542F3B" w:rsidRDefault="00542F3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59B159-F83C-47B4-874C-562CD315EA76}"/>
    <w:embedBold r:id="rId2" w:fontKey="{3B368683-C533-4228-A533-8D9E93B4CF9C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58DAFEA-A0BF-49C8-8C8C-5BAFD3DFE6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BD7060C-57B1-462F-9008-9F582F0FD364}"/>
    <w:embedBold r:id="rId5" w:fontKey="{1F1571DE-637E-4C9B-B889-257647BE8BE6}"/>
    <w:embedItalic r:id="rId6" w:fontKey="{D82D6CF0-9993-42EC-8242-F2A70C4E60D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94174564-43DC-42F5-83EE-B5B5404F8F7B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8" w:fontKey="{13F29E9E-D9A0-4593-AB33-F56D43E249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0778F" w14:textId="77777777" w:rsidR="00542F3B" w:rsidRDefault="00542F3B" w:rsidP="0085363C">
      <w:pPr>
        <w:spacing w:line="240" w:lineRule="auto"/>
      </w:pPr>
      <w:r>
        <w:separator/>
      </w:r>
    </w:p>
  </w:footnote>
  <w:footnote w:type="continuationSeparator" w:id="0">
    <w:p w14:paraId="611F7A7E" w14:textId="77777777" w:rsidR="00542F3B" w:rsidRDefault="00542F3B" w:rsidP="0085363C">
      <w:pPr>
        <w:spacing w:line="240" w:lineRule="auto"/>
      </w:pPr>
      <w:r>
        <w:continuationSeparator/>
      </w:r>
    </w:p>
  </w:footnote>
  <w:footnote w:type="continuationNotice" w:id="1">
    <w:p w14:paraId="34FBBABF" w14:textId="77777777" w:rsidR="00542F3B" w:rsidRDefault="00542F3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1BE5ECE"/>
    <w:multiLevelType w:val="hybridMultilevel"/>
    <w:tmpl w:val="ECF2893E"/>
    <w:lvl w:ilvl="0" w:tplc="A3F210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68F6520"/>
    <w:multiLevelType w:val="hybridMultilevel"/>
    <w:tmpl w:val="E3609BB2"/>
    <w:lvl w:ilvl="0" w:tplc="1E841F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3"/>
  </w:num>
  <w:num w:numId="2" w16cid:durableId="516044961">
    <w:abstractNumId w:val="9"/>
  </w:num>
  <w:num w:numId="3" w16cid:durableId="1298687014">
    <w:abstractNumId w:val="17"/>
  </w:num>
  <w:num w:numId="4" w16cid:durableId="136068634">
    <w:abstractNumId w:val="14"/>
  </w:num>
  <w:num w:numId="5" w16cid:durableId="801118935">
    <w:abstractNumId w:val="15"/>
  </w:num>
  <w:num w:numId="6" w16cid:durableId="1772164793">
    <w:abstractNumId w:val="21"/>
  </w:num>
  <w:num w:numId="7" w16cid:durableId="970093623">
    <w:abstractNumId w:val="8"/>
  </w:num>
  <w:num w:numId="8" w16cid:durableId="477186799">
    <w:abstractNumId w:val="12"/>
  </w:num>
  <w:num w:numId="9" w16cid:durableId="2050299368">
    <w:abstractNumId w:val="19"/>
  </w:num>
  <w:num w:numId="10" w16cid:durableId="1923443654">
    <w:abstractNumId w:val="2"/>
  </w:num>
  <w:num w:numId="11" w16cid:durableId="1347244459">
    <w:abstractNumId w:val="7"/>
  </w:num>
  <w:num w:numId="12" w16cid:durableId="1147864845">
    <w:abstractNumId w:val="0"/>
  </w:num>
  <w:num w:numId="13" w16cid:durableId="247202323">
    <w:abstractNumId w:val="3"/>
  </w:num>
  <w:num w:numId="14" w16cid:durableId="83112923">
    <w:abstractNumId w:val="11"/>
  </w:num>
  <w:num w:numId="15" w16cid:durableId="589899423">
    <w:abstractNumId w:val="10"/>
  </w:num>
  <w:num w:numId="16" w16cid:durableId="449083483">
    <w:abstractNumId w:val="18"/>
  </w:num>
  <w:num w:numId="17" w16cid:durableId="1658798589">
    <w:abstractNumId w:val="4"/>
  </w:num>
  <w:num w:numId="18" w16cid:durableId="959265371">
    <w:abstractNumId w:val="23"/>
  </w:num>
  <w:num w:numId="19" w16cid:durableId="1943879712">
    <w:abstractNumId w:val="20"/>
  </w:num>
  <w:num w:numId="20" w16cid:durableId="597830867">
    <w:abstractNumId w:val="16"/>
  </w:num>
  <w:num w:numId="21" w16cid:durableId="1733313062">
    <w:abstractNumId w:val="22"/>
  </w:num>
  <w:num w:numId="22" w16cid:durableId="1046565378">
    <w:abstractNumId w:val="6"/>
  </w:num>
  <w:num w:numId="23" w16cid:durableId="525019198">
    <w:abstractNumId w:val="5"/>
  </w:num>
  <w:num w:numId="24" w16cid:durableId="483156766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B22"/>
    <w:rsid w:val="0003280C"/>
    <w:rsid w:val="00044967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7698B"/>
    <w:rsid w:val="00187D40"/>
    <w:rsid w:val="001B1A04"/>
    <w:rsid w:val="001D4BC4"/>
    <w:rsid w:val="001D6006"/>
    <w:rsid w:val="00200540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76CCC"/>
    <w:rsid w:val="00392616"/>
    <w:rsid w:val="0039390A"/>
    <w:rsid w:val="00397346"/>
    <w:rsid w:val="003B11C4"/>
    <w:rsid w:val="003E2D58"/>
    <w:rsid w:val="003F0847"/>
    <w:rsid w:val="003F4D06"/>
    <w:rsid w:val="0040090B"/>
    <w:rsid w:val="00406FD0"/>
    <w:rsid w:val="004275F1"/>
    <w:rsid w:val="00461D4A"/>
    <w:rsid w:val="0046302A"/>
    <w:rsid w:val="00476279"/>
    <w:rsid w:val="00477305"/>
    <w:rsid w:val="00487D2D"/>
    <w:rsid w:val="00495BAE"/>
    <w:rsid w:val="004A535F"/>
    <w:rsid w:val="004B3BCD"/>
    <w:rsid w:val="004D4190"/>
    <w:rsid w:val="004D5D62"/>
    <w:rsid w:val="005112D0"/>
    <w:rsid w:val="00533BF0"/>
    <w:rsid w:val="00542F3B"/>
    <w:rsid w:val="00577E06"/>
    <w:rsid w:val="005A3BF7"/>
    <w:rsid w:val="005F0033"/>
    <w:rsid w:val="005F1A8F"/>
    <w:rsid w:val="005F2035"/>
    <w:rsid w:val="005F3D1A"/>
    <w:rsid w:val="005F7990"/>
    <w:rsid w:val="00605B22"/>
    <w:rsid w:val="00606DA2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9300E"/>
    <w:rsid w:val="006B34D0"/>
    <w:rsid w:val="006D385B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169D3"/>
    <w:rsid w:val="0082043E"/>
    <w:rsid w:val="00830821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A5EAF"/>
    <w:rsid w:val="009C5E11"/>
    <w:rsid w:val="009D5F80"/>
    <w:rsid w:val="009F619A"/>
    <w:rsid w:val="009F6DDE"/>
    <w:rsid w:val="00A06747"/>
    <w:rsid w:val="00A2266E"/>
    <w:rsid w:val="00A370A8"/>
    <w:rsid w:val="00A50568"/>
    <w:rsid w:val="00A62C60"/>
    <w:rsid w:val="00A66D8E"/>
    <w:rsid w:val="00AB19B7"/>
    <w:rsid w:val="00AB5275"/>
    <w:rsid w:val="00AC7F90"/>
    <w:rsid w:val="00AE2B09"/>
    <w:rsid w:val="00AF056A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25318"/>
    <w:rsid w:val="00D70523"/>
    <w:rsid w:val="00D821F0"/>
    <w:rsid w:val="00D90814"/>
    <w:rsid w:val="00D943A4"/>
    <w:rsid w:val="00DA2E00"/>
    <w:rsid w:val="00DB3FAD"/>
    <w:rsid w:val="00DC08FD"/>
    <w:rsid w:val="00DE3E3E"/>
    <w:rsid w:val="00E00971"/>
    <w:rsid w:val="00E011EF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77AD2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0F2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461D4A"/>
    <w:pPr>
      <w:keepNext/>
      <w:tabs>
        <w:tab w:val="left" w:pos="720"/>
        <w:tab w:val="left" w:pos="1199"/>
      </w:tabs>
      <w:spacing w:after="0"/>
      <w:outlineLvl w:val="1"/>
    </w:pPr>
    <w:rPr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61D4A"/>
    <w:pPr>
      <w:keepNext/>
      <w:tabs>
        <w:tab w:val="left" w:pos="900"/>
        <w:tab w:val="left" w:pos="1560"/>
      </w:tabs>
      <w:spacing w:after="200"/>
      <w:outlineLvl w:val="2"/>
    </w:pPr>
    <w:rPr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461D4A"/>
    <w:rPr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461D4A"/>
    <w:rPr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 w:val="0"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477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ksm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96B30CD8D34E9983D3BB7B32E76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4A89D6-ACB7-461D-B86B-4B16EA018F5D}"/>
      </w:docPartPr>
      <w:docPartBody>
        <w:p w:rsidR="003D602F" w:rsidRDefault="00007D04">
          <w:pPr>
            <w:pStyle w:val="C896B30CD8D34E9983D3BB7B32E765BD"/>
          </w:pPr>
          <w:r w:rsidRPr="00F079F2">
            <w:t>OBJECTIVE</w:t>
          </w:r>
        </w:p>
      </w:docPartBody>
    </w:docPart>
    <w:docPart>
      <w:docPartPr>
        <w:name w:val="A1DAB5E033534915AFEB97AF5B3AC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899144-C555-414B-8180-AB63DCBC86CA}"/>
      </w:docPartPr>
      <w:docPartBody>
        <w:p w:rsidR="003D602F" w:rsidRDefault="00007D04">
          <w:pPr>
            <w:pStyle w:val="A1DAB5E033534915AFEB97AF5B3AC971"/>
          </w:pPr>
          <w:r w:rsidRPr="00D943A4">
            <w:t>ADDRESS</w:t>
          </w:r>
        </w:p>
      </w:docPartBody>
    </w:docPart>
    <w:docPart>
      <w:docPartPr>
        <w:name w:val="4634E35AFDD74D0EB019B29DCDC432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ED4CB-736B-42C4-BB9C-D0A5F1EC329A}"/>
      </w:docPartPr>
      <w:docPartBody>
        <w:p w:rsidR="003D602F" w:rsidRDefault="00007D04">
          <w:pPr>
            <w:pStyle w:val="4634E35AFDD74D0EB019B29DCDC43278"/>
          </w:pPr>
          <w:r w:rsidRPr="00D943A4">
            <w:t>PHONE</w:t>
          </w:r>
        </w:p>
      </w:docPartBody>
    </w:docPart>
    <w:docPart>
      <w:docPartPr>
        <w:name w:val="D514AA674B8746F8B8931D4223ADB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BC399-C565-4959-8C91-A90DBA9EE351}"/>
      </w:docPartPr>
      <w:docPartBody>
        <w:p w:rsidR="003D602F" w:rsidRDefault="00007D04">
          <w:pPr>
            <w:pStyle w:val="D514AA674B8746F8B8931D4223ADB25D"/>
          </w:pPr>
          <w:r w:rsidRPr="00264AF7">
            <w:t>EMAIL</w:t>
          </w:r>
        </w:p>
      </w:docPartBody>
    </w:docPart>
    <w:docPart>
      <w:docPartPr>
        <w:name w:val="B94112ECAC25419C874C491E34B67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0A3D19-7DED-4856-B266-1AD81B7353D5}"/>
      </w:docPartPr>
      <w:docPartBody>
        <w:p w:rsidR="003D602F" w:rsidRDefault="00007D04">
          <w:pPr>
            <w:pStyle w:val="B94112ECAC25419C874C491E34B67D30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04"/>
    <w:rsid w:val="00007D04"/>
    <w:rsid w:val="003D602F"/>
    <w:rsid w:val="0051797D"/>
    <w:rsid w:val="0085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96B30CD8D34E9983D3BB7B32E765BD">
    <w:name w:val="C896B30CD8D34E9983D3BB7B32E765BD"/>
  </w:style>
  <w:style w:type="paragraph" w:customStyle="1" w:styleId="A1DAB5E033534915AFEB97AF5B3AC971">
    <w:name w:val="A1DAB5E033534915AFEB97AF5B3AC971"/>
  </w:style>
  <w:style w:type="paragraph" w:customStyle="1" w:styleId="4634E35AFDD74D0EB019B29DCDC43278">
    <w:name w:val="4634E35AFDD74D0EB019B29DCDC43278"/>
  </w:style>
  <w:style w:type="paragraph" w:customStyle="1" w:styleId="D514AA674B8746F8B8931D4223ADB25D">
    <w:name w:val="D514AA674B8746F8B8931D4223ADB25D"/>
  </w:style>
  <w:style w:type="paragraph" w:customStyle="1" w:styleId="B94112ECAC25419C874C491E34B67D30">
    <w:name w:val="B94112ECAC25419C874C491E34B67D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0">
      <a:majorFont>
        <a:latin typeface="Georgia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9D99BC-657A-4B97-B8A2-3BBD99B389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889EEEFA-BC3E-4624-9ADD-8E7166C63C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74FB46-65C6-464E-83EC-EF492D4D5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0</TotalTime>
  <Pages>2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2023-07-03T16:47:00Z</dcterms:created>
  <dcterms:modified xsi:type="dcterms:W3CDTF">2023-07-03T16:51:00Z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